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4"/>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3"/>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5"/>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5"/>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5"/>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3"/>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4"/>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5"/>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5"/>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3"/>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4"/>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4"/>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3"/>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3"/>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4"/>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4"/>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4"/>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3"/>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3"/>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4"/>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4"/>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3"/>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4"/>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3"/>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3"/>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ilvl w:val="0"/>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p>
    <w:p>
      <w:pPr>
        <w:rPr>
          <w:rFonts w:hint="default"/>
          <w:lang w:val="en"/>
        </w:rPr>
      </w:pPr>
      <w:bookmarkStart w:id="45" w:name="_GoBack"/>
      <w:bookmarkEnd w:id="45"/>
    </w:p>
    <w:p>
      <w:pPr>
        <w:rPr>
          <w:rFonts w:hint="default"/>
          <w:lang w:val="en"/>
        </w:rPr>
      </w:pPr>
      <w:r>
        <w:rPr>
          <w:rFonts w:hint="default"/>
          <w:lang w:val="en"/>
        </w:rPr>
        <w:br w:type="page"/>
      </w:r>
    </w:p>
    <w:p>
      <w:pPr>
        <w:pStyle w:val="3"/>
      </w:pPr>
      <w:bookmarkStart w:id="18" w:name="_Toc1824523167"/>
      <w:bookmarkStart w:id="19" w:name="_Toc429059811"/>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pPr>
      <w:bookmarkStart w:id="20" w:name="_Toc461179222"/>
      <w:bookmarkStart w:id="21" w:name="_Toc353359696"/>
      <w:r>
        <w:t>Implementazione</w:t>
      </w:r>
      <w:bookmarkEnd w:id="20"/>
      <w:bookmarkEnd w:id="21"/>
    </w:p>
    <w:p>
      <w:pPr>
        <w:pStyle w:val="3"/>
        <w:bidi w:val="0"/>
      </w:pPr>
      <w:r>
        <w:rPr>
          <w:rFonts w:hint="default"/>
          <w:lang w:val="en"/>
        </w:rPr>
        <w:t>Correzione errori primo progetto</w:t>
      </w:r>
    </w:p>
    <w:p>
      <w:pPr>
        <w:rPr>
          <w:rFonts w:hint="default"/>
          <w:lang w:val="en"/>
        </w:rPr>
      </w:pPr>
    </w:p>
    <w:p>
      <w:pPr>
        <w:rPr>
          <w:rFonts w:hint="default"/>
          <w:lang w:val="en"/>
        </w:rPr>
      </w:pPr>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22" w:name="_Toc461179223"/>
      <w:bookmarkStart w:id="23" w:name="_Toc1878707146"/>
      <w:r>
        <w:rPr>
          <w:lang w:val="it-IT"/>
        </w:rPr>
        <w:t>Test</w:t>
      </w:r>
      <w:bookmarkEnd w:id="22"/>
      <w:bookmarkEnd w:id="23"/>
    </w:p>
    <w:p>
      <w:pPr>
        <w:pStyle w:val="3"/>
      </w:pPr>
      <w:bookmarkStart w:id="24" w:name="_Toc461179224"/>
      <w:bookmarkStart w:id="25" w:name="_Toc433892575"/>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shd w:val="clear" w:color="auto" w:fill="auto"/>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Nome:</w:t>
            </w:r>
          </w:p>
        </w:tc>
        <w:tc>
          <w:tcPr>
            <w:tcW w:w="4834" w:type="dxa"/>
            <w:tcBorders>
              <w:left w:val="single" w:color="auto" w:sz="4" w:space="0"/>
              <w:bottom w:val="single" w:color="auto" w:sz="4" w:space="0"/>
            </w:tcBorders>
            <w:shd w:val="clear" w:color="auto" w:fill="auto"/>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Descrizione:</w:t>
            </w:r>
          </w:p>
        </w:tc>
        <w:tc>
          <w:tcPr>
            <w:tcW w:w="7663" w:type="dxa"/>
            <w:gridSpan w:val="3"/>
            <w:tcBorders>
              <w:left w:val="single" w:color="auto" w:sz="4" w:space="0"/>
            </w:tcBorders>
            <w:shd w:val="clear" w:color="auto" w:fill="auto"/>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top w:val="single" w:color="auto" w:sz="4" w:space="0"/>
              <w:left w:val="single" w:color="auto" w:sz="4" w:space="0"/>
              <w:bottom w:val="single" w:color="auto" w:sz="4" w:space="0"/>
              <w:right w:val="single" w:color="auto" w:sz="4" w:space="0"/>
            </w:tcBorders>
            <w:shd w:val="clear" w:color="auto" w:fill="D7D7D7" w:themeFill="background1" w:themeFillShade="D8"/>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1658552968"/>
      <w:bookmarkStart w:id="29" w:name="_Toc461179226"/>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1852796839"/>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628251001"/>
      <w:bookmarkStart w:id="35" w:name="_Toc461179229"/>
      <w:r>
        <w:t>Sviluppi futuri</w:t>
      </w:r>
      <w:bookmarkEnd w:id="34"/>
      <w:bookmarkEnd w:id="35"/>
    </w:p>
    <w:p>
      <w:pPr>
        <w:rPr>
          <w:lang w:val="it-IT"/>
        </w:rPr>
      </w:pPr>
      <w:r>
        <w:rPr>
          <w:lang w:val="it-IT"/>
        </w:rPr>
        <w:t>Migliorie o estensioni che possono essere sviluppate sul prodotto.</w:t>
      </w:r>
    </w:p>
    <w:p>
      <w:pPr>
        <w:pStyle w:val="3"/>
      </w:pPr>
      <w:bookmarkStart w:id="36" w:name="_Toc1249112424"/>
      <w:bookmarkStart w:id="37" w:name="_Toc461179230"/>
      <w:r>
        <w:t>Considerazioni personali</w:t>
      </w:r>
      <w:bookmarkEnd w:id="36"/>
      <w:bookmarkEnd w:id="37"/>
    </w:p>
    <w:p>
      <w:pPr>
        <w:rPr>
          <w:lang w:val="it-IT"/>
        </w:rPr>
      </w:pPr>
      <w:r>
        <w:rPr>
          <w:lang w:val="it-IT"/>
        </w:rPr>
        <w:t>Cosa ho imparato in questo progetto? ecc</w:t>
      </w:r>
    </w:p>
    <w:p>
      <w:pPr>
        <w:pStyle w:val="2"/>
        <w:rPr>
          <w:lang w:val="it-IT"/>
        </w:rPr>
      </w:pPr>
      <w:bookmarkStart w:id="38" w:name="_Toc198092518"/>
      <w:bookmarkStart w:id="39" w:name="_Toc461179231"/>
      <w:r>
        <w:rPr>
          <w:lang w:val="it-IT"/>
        </w:rPr>
        <w:t>Bibliografia</w:t>
      </w:r>
      <w:bookmarkEnd w:id="38"/>
      <w:bookmarkEnd w:id="39"/>
    </w:p>
    <w:p>
      <w:pPr>
        <w:pStyle w:val="3"/>
      </w:pPr>
      <w:bookmarkStart w:id="40" w:name="_Toc1723470202"/>
      <w:bookmarkStart w:id="41" w:name="_Toc461179234"/>
      <w:r>
        <w:t>Sitografia</w:t>
      </w:r>
      <w:bookmarkEnd w:id="40"/>
      <w:bookmarkEnd w:id="41"/>
    </w:p>
    <w:p/>
    <w:p>
      <w:pPr>
        <w:rPr>
          <w:rFonts w:hint="default"/>
          <w:lang w:val="en"/>
        </w:rPr>
      </w:pPr>
      <w:r>
        <w:rPr>
          <w:rFonts w:hint="default"/>
        </w:rPr>
        <w:fldChar w:fldCharType="begin"/>
      </w:r>
      <w:r>
        <w:rPr>
          <w:rFonts w:hint="default"/>
        </w:rPr>
        <w:instrText xml:space="preserve"> HYPERLINK "https://gist.github.com/warmwaffles/8534618" </w:instrText>
      </w:r>
      <w:r>
        <w:rPr>
          <w:rFonts w:hint="default"/>
        </w:rPr>
        <w:fldChar w:fldCharType="separate"/>
      </w:r>
      <w:r>
        <w:rPr>
          <w:rStyle w:val="21"/>
          <w:rFonts w:hint="default"/>
        </w:rPr>
        <w:t>https://gist.github.com/warmwaffles/8534618</w:t>
      </w:r>
      <w:r>
        <w:rPr>
          <w:rFonts w:hint="default"/>
        </w:rPr>
        <w:fldChar w:fldCharType="end"/>
      </w:r>
      <w:r>
        <w:rPr>
          <w:rFonts w:hint="default"/>
          <w:lang w:val="en"/>
        </w:rPr>
        <w:t>,</w:t>
      </w:r>
      <w:r>
        <w:rPr>
          <w:rFonts w:hint="default"/>
          <w:i/>
          <w:iCs/>
          <w:lang w:val="en"/>
        </w:rPr>
        <w:t xml:space="preserve"> PausableThreadPoolExecutor.java</w:t>
      </w:r>
      <w:r>
        <w:rPr>
          <w:rFonts w:hint="default"/>
          <w:lang w:val="en"/>
        </w:rPr>
        <w:t>, 03-02-2020.</w:t>
      </w:r>
    </w:p>
    <w:p>
      <w:pPr>
        <w:rPr>
          <w:rFonts w:hint="default"/>
          <w:lang w:val="en"/>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354213738"/>
      <w:bookmarkStart w:id="44" w:name="_Toc461179235"/>
      <w:r>
        <w:rPr>
          <w:lang w:val="it-IT"/>
        </w:rPr>
        <w:t>Allegati</w:t>
      </w:r>
      <w:bookmarkEnd w:id="43"/>
      <w:bookmarkEnd w:id="44"/>
    </w:p>
    <w:p>
      <w:pPr>
        <w:rPr>
          <w:lang w:val="it-IT"/>
        </w:rPr>
      </w:pPr>
      <w:r>
        <w:rPr>
          <w:lang w:val="it-IT"/>
        </w:rPr>
        <w:t>Elenco degli allegati, esempio:</w:t>
      </w:r>
    </w:p>
    <w:p>
      <w:pPr>
        <w:numPr>
          <w:ilvl w:val="0"/>
          <w:numId w:val="6"/>
        </w:numPr>
      </w:pPr>
      <w:r>
        <w:rPr>
          <w:lang w:val="it-IT"/>
        </w:rPr>
        <w:t xml:space="preserve">Diari di lavoro </w:t>
      </w:r>
    </w:p>
    <w:p>
      <w:pPr>
        <w:numPr>
          <w:ilvl w:val="0"/>
          <w:numId w:val="6"/>
        </w:numPr>
        <w:rPr>
          <w:lang w:val="it-IT"/>
        </w:rPr>
      </w:pPr>
      <w:r>
        <w:rPr>
          <w:lang w:val="it-IT"/>
        </w:rPr>
        <w:t>Codici sorgente/documentazione macchine virtuali</w:t>
      </w:r>
    </w:p>
    <w:p>
      <w:pPr>
        <w:numPr>
          <w:ilvl w:val="0"/>
          <w:numId w:val="6"/>
        </w:numPr>
        <w:rPr>
          <w:lang w:val="it-IT"/>
        </w:rPr>
      </w:pPr>
      <w:r>
        <w:rPr>
          <w:lang w:val="it-IT"/>
        </w:rPr>
        <w:t>Istruzioni di installazione del prodotto (con credenziali di accesso) e/o di eventuali prodotti terzi</w:t>
      </w:r>
    </w:p>
    <w:p>
      <w:pPr>
        <w:numPr>
          <w:ilvl w:val="0"/>
          <w:numId w:val="6"/>
        </w:numPr>
        <w:rPr>
          <w:lang w:val="it-IT"/>
        </w:rPr>
      </w:pPr>
      <w:r>
        <w:rPr>
          <w:lang w:val="it-IT"/>
        </w:rPr>
        <w:t>Documentazione di prodotti di terzi</w:t>
      </w:r>
    </w:p>
    <w:p>
      <w:pPr>
        <w:numPr>
          <w:ilvl w:val="0"/>
          <w:numId w:val="6"/>
        </w:numPr>
        <w:rPr>
          <w:lang w:val="it-IT"/>
        </w:rPr>
      </w:pPr>
      <w:r>
        <w:rPr>
          <w:lang w:val="it-IT"/>
        </w:rPr>
        <w:t>Eventuali guide utente / Manuali di utilizzo</w:t>
      </w:r>
    </w:p>
    <w:p>
      <w:pPr>
        <w:numPr>
          <w:ilvl w:val="0"/>
          <w:numId w:val="6"/>
        </w:numPr>
      </w:pPr>
      <w:r>
        <w:rPr>
          <w:lang w:val="it-IT"/>
        </w:rPr>
        <w:t>Mandato e/o Qdc</w:t>
      </w:r>
    </w:p>
    <w:p>
      <w:pPr>
        <w:numPr>
          <w:ilvl w:val="0"/>
          <w:numId w:val="6"/>
        </w:numPr>
      </w:pPr>
      <w:r>
        <w:t>Prodotto</w:t>
      </w:r>
    </w:p>
    <w:p>
      <w:pPr>
        <w:numPr>
          <w:ilvl w:val="0"/>
          <w:numId w:val="6"/>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Ubuntu Mono">
    <w:panose1 w:val="020B0509030602030204"/>
    <w:charset w:val="00"/>
    <w:family w:val="auto"/>
    <w:pitch w:val="default"/>
    <w:sig w:usb0="E00002FF" w:usb1="5000205B" w:usb2="00000000" w:usb3="00000000" w:csb0="2000009F" w:csb1="5601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CellMar>
          <w:top w:w="0" w:type="dxa"/>
          <w:left w:w="108" w:type="dxa"/>
          <w:bottom w:w="0" w:type="dxa"/>
          <w:right w:w="108" w:type="dxa"/>
        </w:tblCellMar>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137ECDBB"/>
    <w:rsid w:val="173FA2FB"/>
    <w:rsid w:val="25BF0B1A"/>
    <w:rsid w:val="31C7FB49"/>
    <w:rsid w:val="33CE0C0D"/>
    <w:rsid w:val="33FD1F8A"/>
    <w:rsid w:val="35FF07E3"/>
    <w:rsid w:val="3F273A23"/>
    <w:rsid w:val="3F5D1CCE"/>
    <w:rsid w:val="3F77DB44"/>
    <w:rsid w:val="3FB75FCB"/>
    <w:rsid w:val="407D2F86"/>
    <w:rsid w:val="46D3AACF"/>
    <w:rsid w:val="4DFDFCDE"/>
    <w:rsid w:val="4EFF0930"/>
    <w:rsid w:val="4FFF3224"/>
    <w:rsid w:val="51F763BC"/>
    <w:rsid w:val="56FD77FF"/>
    <w:rsid w:val="57B9BA7B"/>
    <w:rsid w:val="59FAC3AB"/>
    <w:rsid w:val="5ABD7C7C"/>
    <w:rsid w:val="5B7F5D34"/>
    <w:rsid w:val="5DBA735D"/>
    <w:rsid w:val="5DBF2210"/>
    <w:rsid w:val="5ECD1BA8"/>
    <w:rsid w:val="5FDFD505"/>
    <w:rsid w:val="5FEF8366"/>
    <w:rsid w:val="60F637E7"/>
    <w:rsid w:val="637FE3C1"/>
    <w:rsid w:val="63FE63A8"/>
    <w:rsid w:val="645FBB45"/>
    <w:rsid w:val="6DA9B5DD"/>
    <w:rsid w:val="6EFB4005"/>
    <w:rsid w:val="6FAC835B"/>
    <w:rsid w:val="6FBE1EFE"/>
    <w:rsid w:val="6FBF685F"/>
    <w:rsid w:val="6FE974C8"/>
    <w:rsid w:val="6FEE1011"/>
    <w:rsid w:val="6FFB3006"/>
    <w:rsid w:val="71FD3D3B"/>
    <w:rsid w:val="72DCB1EF"/>
    <w:rsid w:val="73F505FD"/>
    <w:rsid w:val="7566753C"/>
    <w:rsid w:val="75FFAE73"/>
    <w:rsid w:val="771F1FB1"/>
    <w:rsid w:val="77BD2912"/>
    <w:rsid w:val="77E7DC03"/>
    <w:rsid w:val="77EDC3B4"/>
    <w:rsid w:val="77F33985"/>
    <w:rsid w:val="77FF7A6A"/>
    <w:rsid w:val="79BF6662"/>
    <w:rsid w:val="7BFA2725"/>
    <w:rsid w:val="7BFD432A"/>
    <w:rsid w:val="7BFEE5FD"/>
    <w:rsid w:val="7CFF08E7"/>
    <w:rsid w:val="7D759527"/>
    <w:rsid w:val="7DAF3FF5"/>
    <w:rsid w:val="7DEA5B56"/>
    <w:rsid w:val="7DFFFF11"/>
    <w:rsid w:val="7EBD41B8"/>
    <w:rsid w:val="7EF93BE2"/>
    <w:rsid w:val="7F63BA4F"/>
    <w:rsid w:val="7F7F82F4"/>
    <w:rsid w:val="7FAA2990"/>
    <w:rsid w:val="7FBFE569"/>
    <w:rsid w:val="7FBFF12A"/>
    <w:rsid w:val="7FBFF630"/>
    <w:rsid w:val="8AFE4453"/>
    <w:rsid w:val="97F34636"/>
    <w:rsid w:val="99EFCCED"/>
    <w:rsid w:val="9DFF0768"/>
    <w:rsid w:val="9EB6FEF1"/>
    <w:rsid w:val="9FFFDE6E"/>
    <w:rsid w:val="A2FF04E4"/>
    <w:rsid w:val="A5FF526B"/>
    <w:rsid w:val="A7F7E3B2"/>
    <w:rsid w:val="A7FD298B"/>
    <w:rsid w:val="AA6E3328"/>
    <w:rsid w:val="AEB0A530"/>
    <w:rsid w:val="AFEBC78F"/>
    <w:rsid w:val="AFF80E0D"/>
    <w:rsid w:val="AFFEBAD8"/>
    <w:rsid w:val="B3E51946"/>
    <w:rsid w:val="B6FBFD1A"/>
    <w:rsid w:val="B755DB6B"/>
    <w:rsid w:val="B7642954"/>
    <w:rsid w:val="B7AF9D53"/>
    <w:rsid w:val="B9AFEF6F"/>
    <w:rsid w:val="BAF72B4B"/>
    <w:rsid w:val="BBFF3CA7"/>
    <w:rsid w:val="BDA91AF1"/>
    <w:rsid w:val="BDFFCDCB"/>
    <w:rsid w:val="BEEEDDEB"/>
    <w:rsid w:val="BF7776BE"/>
    <w:rsid w:val="BFBD0B58"/>
    <w:rsid w:val="BFCB5378"/>
    <w:rsid w:val="BFEF77D4"/>
    <w:rsid w:val="BFFE6268"/>
    <w:rsid w:val="BFFE9C36"/>
    <w:rsid w:val="CFFFD962"/>
    <w:rsid w:val="D3E34498"/>
    <w:rsid w:val="D6C7E445"/>
    <w:rsid w:val="D7EF1A90"/>
    <w:rsid w:val="D9ADFAF8"/>
    <w:rsid w:val="DA7CACD6"/>
    <w:rsid w:val="DC879A8F"/>
    <w:rsid w:val="DDF50F21"/>
    <w:rsid w:val="DFCFCA6C"/>
    <w:rsid w:val="DFDECA11"/>
    <w:rsid w:val="DFF515C9"/>
    <w:rsid w:val="E3F7839F"/>
    <w:rsid w:val="E4F79674"/>
    <w:rsid w:val="E56ED958"/>
    <w:rsid w:val="E77F3404"/>
    <w:rsid w:val="E9FE80A6"/>
    <w:rsid w:val="EBF7016F"/>
    <w:rsid w:val="EDB7ED41"/>
    <w:rsid w:val="EE8B1DAB"/>
    <w:rsid w:val="EF2B51A4"/>
    <w:rsid w:val="EFE91966"/>
    <w:rsid w:val="F2FBF3DF"/>
    <w:rsid w:val="F54CFF09"/>
    <w:rsid w:val="F54FDFC7"/>
    <w:rsid w:val="F5BFEB87"/>
    <w:rsid w:val="F65F5C28"/>
    <w:rsid w:val="F6E1BDD0"/>
    <w:rsid w:val="F6FA7680"/>
    <w:rsid w:val="F75354B3"/>
    <w:rsid w:val="F77F14E5"/>
    <w:rsid w:val="F7B66255"/>
    <w:rsid w:val="F7DBA0B3"/>
    <w:rsid w:val="F7F06673"/>
    <w:rsid w:val="F86B5C97"/>
    <w:rsid w:val="FAFFC6FB"/>
    <w:rsid w:val="FB8F0663"/>
    <w:rsid w:val="FB9F5577"/>
    <w:rsid w:val="FBD5A2B1"/>
    <w:rsid w:val="FBE2E941"/>
    <w:rsid w:val="FCCF4880"/>
    <w:rsid w:val="FEBFED74"/>
    <w:rsid w:val="FEDF8E5A"/>
    <w:rsid w:val="FF1E5EAE"/>
    <w:rsid w:val="FF6F609C"/>
    <w:rsid w:val="FF734EAA"/>
    <w:rsid w:val="FF7DE3E5"/>
    <w:rsid w:val="FFAF6290"/>
    <w:rsid w:val="FFB6817C"/>
    <w:rsid w:val="FFBBFEA9"/>
    <w:rsid w:val="FFEEE8A5"/>
    <w:rsid w:val="FFFB47A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42</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2019-09-20T18:43:00Z</dcterms:created>
  <dc:creator>CPT</dc:creator>
  <cp:lastModifiedBy>Fadil Smajilbasic</cp:lastModifiedBy>
  <cp:lastPrinted>2012-10-05T14:12:00Z</cp:lastPrinted>
  <dcterms:modified xsi:type="dcterms:W3CDTF">2020-02-03T13:25:00Z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